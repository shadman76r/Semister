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E115" w14:textId="66AB793E" w:rsidR="00313E55" w:rsidRPr="00FB5377" w:rsidRDefault="00977AC1" w:rsidP="00BF60AC">
      <w:pPr>
        <w:pStyle w:val="Title"/>
        <w:jc w:val="center"/>
      </w:pPr>
      <w:r w:rsidRPr="00977AC1">
        <w:t>Md. shadman shakib alam</w:t>
      </w:r>
    </w:p>
    <w:p w14:paraId="6F87D1AC" w14:textId="15BA1024" w:rsidR="00313E55" w:rsidRPr="00FB5377" w:rsidRDefault="00BF60AC" w:rsidP="000A1739">
      <w:pPr>
        <w:pStyle w:val="Subtitle"/>
        <w:jc w:val="center"/>
      </w:pPr>
      <w:r>
        <w:t>+</w:t>
      </w:r>
      <w:r w:rsidR="00B743A1" w:rsidRPr="00FB5377">
        <w:t>(</w:t>
      </w:r>
      <w:r>
        <w:t>880</w:t>
      </w:r>
      <w:r w:rsidR="00B743A1" w:rsidRPr="00FB5377">
        <w:t>)</w:t>
      </w:r>
      <w:r w:rsidR="00D6173D">
        <w:t xml:space="preserve"> </w:t>
      </w:r>
      <w:r>
        <w:t>-1816-604938</w:t>
      </w:r>
      <w:r w:rsidR="00B743A1" w:rsidRPr="00FB5377">
        <w:t xml:space="preserve"> </w:t>
      </w:r>
      <w:r w:rsidR="00313E55" w:rsidRPr="00FB5377">
        <w:t xml:space="preserve">| </w:t>
      </w:r>
      <w:hyperlink r:id="rId9" w:history="1">
        <w:r w:rsidR="007A511B" w:rsidRPr="003B53D5">
          <w:rPr>
            <w:rStyle w:val="Hyperlink"/>
          </w:rPr>
          <w:t>shadmansakibalam@gm</w:t>
        </w:r>
        <w:r w:rsidR="007A511B" w:rsidRPr="003B53D5">
          <w:rPr>
            <w:rStyle w:val="Hyperlink"/>
          </w:rPr>
          <w:t>a</w:t>
        </w:r>
        <w:r w:rsidR="007A511B" w:rsidRPr="003B53D5">
          <w:rPr>
            <w:rStyle w:val="Hyperlink"/>
          </w:rPr>
          <w:t>il.com</w:t>
        </w:r>
      </w:hyperlink>
      <w:r>
        <w:t xml:space="preserve"> </w:t>
      </w:r>
      <w:r w:rsidR="00313E55" w:rsidRPr="00FB5377">
        <w:t xml:space="preserve">| </w:t>
      </w:r>
      <w:hyperlink r:id="rId10" w:history="1">
        <w:r w:rsidRPr="00BF60AC">
          <w:rPr>
            <w:rStyle w:val="Hyperlink"/>
          </w:rPr>
          <w:t>Link</w:t>
        </w:r>
        <w:r w:rsidRPr="00BF60AC">
          <w:rPr>
            <w:rStyle w:val="Hyperlink"/>
          </w:rPr>
          <w:t>e</w:t>
        </w:r>
        <w:r w:rsidRPr="00BF60AC">
          <w:rPr>
            <w:rStyle w:val="Hyperlink"/>
          </w:rPr>
          <w:t>dIn</w:t>
        </w:r>
      </w:hyperlink>
      <w:r w:rsidR="00694A7B" w:rsidRPr="00FB5377">
        <w:t xml:space="preserve"> </w:t>
      </w:r>
      <w:r w:rsidR="00313E55" w:rsidRPr="00FB5377">
        <w:t xml:space="preserve">| </w:t>
      </w:r>
      <w:hyperlink r:id="rId11" w:history="1">
        <w:r w:rsidRPr="00D6173D">
          <w:rPr>
            <w:rStyle w:val="Hyperlink"/>
          </w:rPr>
          <w:t>G</w:t>
        </w:r>
        <w:r w:rsidRPr="00D6173D">
          <w:rPr>
            <w:rStyle w:val="Hyperlink"/>
          </w:rPr>
          <w:t>i</w:t>
        </w:r>
        <w:r w:rsidRPr="00D6173D">
          <w:rPr>
            <w:rStyle w:val="Hyperlink"/>
          </w:rPr>
          <w:t>tHub</w:t>
        </w:r>
      </w:hyperlink>
      <w:r w:rsidR="00D6173D">
        <w:t xml:space="preserve"> |</w:t>
      </w:r>
    </w:p>
    <w:p w14:paraId="488394AB" w14:textId="5390DEB6" w:rsidR="000A5CD0" w:rsidRPr="00FB5377" w:rsidRDefault="00FB5377" w:rsidP="00FB5377">
      <w:pPr>
        <w:pStyle w:val="Heading1"/>
      </w:pPr>
      <w:r w:rsidRPr="00FB5377">
        <w:t xml:space="preserve"> </w:t>
      </w:r>
      <w:r w:rsidR="000A1739">
        <w:t>Education</w:t>
      </w:r>
    </w:p>
    <w:p w14:paraId="7AEB2E39" w14:textId="5D5C63C1" w:rsidR="000A5CD0" w:rsidRPr="000A1739" w:rsidRDefault="00926F3E" w:rsidP="000A1739">
      <w:pPr>
        <w:rPr>
          <w:b/>
          <w:bCs/>
          <w:sz w:val="22"/>
          <w:szCs w:val="22"/>
        </w:rPr>
      </w:pPr>
      <w:hyperlink r:id="rId12" w:history="1">
        <w:r w:rsidR="000A1739" w:rsidRPr="00D2530D">
          <w:rPr>
            <w:rStyle w:val="Hyperlink"/>
            <w:b/>
            <w:bCs/>
            <w:color w:val="auto"/>
            <w:sz w:val="22"/>
            <w:szCs w:val="22"/>
            <w:u w:val="none"/>
          </w:rPr>
          <w:t>American International University – Bang</w:t>
        </w:r>
        <w:r w:rsidR="000A1739" w:rsidRPr="00D2530D">
          <w:rPr>
            <w:rStyle w:val="Hyperlink"/>
            <w:b/>
            <w:bCs/>
            <w:color w:val="auto"/>
            <w:sz w:val="22"/>
            <w:szCs w:val="22"/>
            <w:u w:val="none"/>
          </w:rPr>
          <w:t>l</w:t>
        </w:r>
        <w:r w:rsidR="000A1739" w:rsidRPr="00D2530D">
          <w:rPr>
            <w:rStyle w:val="Hyperlink"/>
            <w:b/>
            <w:bCs/>
            <w:color w:val="auto"/>
            <w:sz w:val="22"/>
            <w:szCs w:val="22"/>
            <w:u w:val="none"/>
          </w:rPr>
          <w:t>adesh</w:t>
        </w:r>
        <w:r w:rsidR="000A1739" w:rsidRPr="00926F3E">
          <w:rPr>
            <w:rStyle w:val="Hyperlink"/>
            <w:b/>
            <w:bCs/>
            <w:sz w:val="22"/>
            <w:szCs w:val="22"/>
            <w:u w:val="none"/>
          </w:rPr>
          <w:t xml:space="preserve">                                                               </w:t>
        </w:r>
      </w:hyperlink>
      <w:r w:rsidR="000A1739" w:rsidRPr="00926F3E">
        <w:rPr>
          <w:b/>
          <w:bCs/>
          <w:sz w:val="22"/>
          <w:szCs w:val="22"/>
        </w:rPr>
        <w:t xml:space="preserve"> </w:t>
      </w:r>
      <w:r w:rsidR="000A1739" w:rsidRPr="000A1739">
        <w:rPr>
          <w:b/>
          <w:bCs/>
          <w:sz w:val="22"/>
          <w:szCs w:val="22"/>
        </w:rPr>
        <w:t>Jan 2022 – Oct 2025(Expected)</w:t>
      </w:r>
      <w:r w:rsidR="000A1739">
        <w:rPr>
          <w:b/>
          <w:bCs/>
          <w:sz w:val="22"/>
          <w:szCs w:val="22"/>
        </w:rPr>
        <w:br/>
      </w:r>
      <w:r w:rsidR="000A1739">
        <w:rPr>
          <w:i/>
          <w:iCs/>
          <w:sz w:val="22"/>
          <w:szCs w:val="22"/>
        </w:rPr>
        <w:t xml:space="preserve">Bachelor of Science in Computer Science and Engineering – </w:t>
      </w:r>
      <w:r w:rsidR="000A1739">
        <w:rPr>
          <w:b/>
          <w:bCs/>
          <w:i/>
          <w:iCs/>
          <w:sz w:val="22"/>
          <w:szCs w:val="22"/>
        </w:rPr>
        <w:t xml:space="preserve">CGPA – 3.74                                                                </w:t>
      </w:r>
      <w:r w:rsidR="000A1739">
        <w:rPr>
          <w:b/>
          <w:bCs/>
          <w:sz w:val="22"/>
          <w:szCs w:val="22"/>
        </w:rPr>
        <w:t>Dhaka, BD</w:t>
      </w:r>
    </w:p>
    <w:p w14:paraId="2B593333" w14:textId="748E882E" w:rsidR="0035013F" w:rsidRPr="00FB5377" w:rsidRDefault="00FB5377" w:rsidP="00FB5377">
      <w:pPr>
        <w:pStyle w:val="Heading1"/>
      </w:pPr>
      <w:r w:rsidRPr="00FB5377">
        <w:t xml:space="preserve"> </w:t>
      </w:r>
      <w:r w:rsidR="000A1739">
        <w:t>Coursework / Skils</w:t>
      </w:r>
    </w:p>
    <w:p w14:paraId="180DF3FC" w14:textId="4E3EC17C" w:rsidR="000A5CD0" w:rsidRPr="00864A75" w:rsidRDefault="000A1739" w:rsidP="00362CCC">
      <w:r>
        <w:t xml:space="preserve">Data Structure &amp; Algorithms </w:t>
      </w:r>
      <w:r w:rsidR="00846B3E" w:rsidRPr="00864A75">
        <w:t xml:space="preserve">| </w:t>
      </w:r>
      <w:r>
        <w:t>Computer Networks</w:t>
      </w:r>
      <w:r w:rsidR="00846B3E" w:rsidRPr="00864A75">
        <w:t xml:space="preserve"> | </w:t>
      </w:r>
      <w:r>
        <w:t>Operating System</w:t>
      </w:r>
      <w:r w:rsidR="00846B3E" w:rsidRPr="00864A75">
        <w:t xml:space="preserve"> | </w:t>
      </w:r>
      <w:r>
        <w:t>DBMS</w:t>
      </w:r>
      <w:r w:rsidR="00846B3E" w:rsidRPr="00864A75">
        <w:t xml:space="preserve"> | </w:t>
      </w:r>
      <w:r>
        <w:t>OOP Concepts</w:t>
      </w:r>
      <w:r w:rsidR="00846B3E" w:rsidRPr="00864A75">
        <w:t xml:space="preserve"> | </w:t>
      </w:r>
      <w:r>
        <w:t>Software Requirement Engineering</w:t>
      </w:r>
      <w:r w:rsidR="00846B3E" w:rsidRPr="00864A75">
        <w:t xml:space="preserve"> | </w:t>
      </w:r>
      <w:r w:rsidR="00846B3E">
        <w:t>S</w:t>
      </w:r>
      <w:r>
        <w:t>oftware Development and Project Management</w:t>
      </w:r>
      <w:r w:rsidR="00846B3E" w:rsidRPr="00864A75">
        <w:t xml:space="preserve"> | </w:t>
      </w:r>
      <w:r>
        <w:t>Machine Learning</w:t>
      </w:r>
      <w:r w:rsidR="00846B3E" w:rsidRPr="00864A75">
        <w:t xml:space="preserve"> | </w:t>
      </w:r>
      <w:r>
        <w:t>Software Quality Testing</w:t>
      </w:r>
      <w:r w:rsidR="00846B3E" w:rsidRPr="00864A75">
        <w:t xml:space="preserve"> | </w:t>
      </w:r>
      <w:r>
        <w:t>Agile Methodology | RESTful APIs</w:t>
      </w:r>
    </w:p>
    <w:p w14:paraId="19F61766" w14:textId="240C4BA1" w:rsidR="0035013F" w:rsidRPr="00FB5377" w:rsidRDefault="00FB5377" w:rsidP="00FB5377">
      <w:pPr>
        <w:pStyle w:val="Heading1"/>
      </w:pPr>
      <w:r w:rsidRPr="00FB5377">
        <w:t>P</w:t>
      </w:r>
      <w:r w:rsidR="000A1739">
        <w:t>rojects</w:t>
      </w:r>
    </w:p>
    <w:p w14:paraId="10EC54D6" w14:textId="77777777" w:rsidR="008B40D0" w:rsidRPr="00FB5377" w:rsidRDefault="00381284" w:rsidP="00FB5377">
      <w:pPr>
        <w:pStyle w:val="Heading2"/>
      </w:pPr>
      <w:r w:rsidRPr="00681F32">
        <w:rPr>
          <w:rStyle w:val="BOLDCapitalization"/>
        </w:rPr>
        <w:t xml:space="preserve">IT </w:t>
      </w:r>
      <w:r w:rsidR="00FB5377" w:rsidRPr="00681F32">
        <w:rPr>
          <w:rStyle w:val="BOLDCapitalization"/>
        </w:rPr>
        <w:t>Specialist</w:t>
      </w:r>
      <w:r w:rsidR="00FB5377" w:rsidRPr="00FB5377">
        <w:t xml:space="preserve"> </w:t>
      </w:r>
      <w:r w:rsidR="008B40D0" w:rsidRPr="00FB5377">
        <w:t xml:space="preserve">| </w:t>
      </w:r>
      <w:r w:rsidRPr="00FB5377">
        <w:t>Wide World Importers</w:t>
      </w:r>
      <w:r w:rsidR="008B40D0" w:rsidRPr="00FB5377">
        <w:t xml:space="preserve"> | </w:t>
      </w:r>
      <w:r w:rsidRPr="00FB5377">
        <w:t>Albany, NY</w:t>
      </w:r>
      <w:r w:rsidR="008B40D0" w:rsidRPr="00FB5377">
        <w:tab/>
        <w:t>Dec 20</w:t>
      </w:r>
      <w:r w:rsidRPr="00FB5377">
        <w:t>XX</w:t>
      </w:r>
      <w:r w:rsidR="008B40D0" w:rsidRPr="00FB5377">
        <w:t xml:space="preserve"> – </w:t>
      </w:r>
      <w:r w:rsidRPr="00FB5377">
        <w:t>p</w:t>
      </w:r>
      <w:r w:rsidR="008B40D0" w:rsidRPr="00FB5377">
        <w:t>resent</w:t>
      </w:r>
    </w:p>
    <w:p w14:paraId="557F52BC" w14:textId="77777777" w:rsidR="009645A0" w:rsidRPr="00864A75" w:rsidRDefault="009645A0" w:rsidP="00362CCC">
      <w:r w:rsidRPr="00864A75">
        <w:t>When applying to a particular job position, include only directly connected information to the job opening. Don’t clutter your resume with full paragraphs. Instead, you can write a short description followed by 3 to 5 bullet points explaining the previous position and achievements. Sometimes only bullet points are enough. Use each bullet point to relate to the job position directly.</w:t>
      </w:r>
    </w:p>
    <w:p w14:paraId="1095CA98" w14:textId="77777777" w:rsidR="009645A0" w:rsidRPr="00864A75" w:rsidRDefault="009645A0" w:rsidP="00FB5377">
      <w:pPr>
        <w:pStyle w:val="ListBullet"/>
      </w:pPr>
      <w:r w:rsidRPr="00864A75">
        <w:t xml:space="preserve">Don’t create dull lists of duties and responsibilities. You can use PAR statements to create accomplishment statements to talk about your work experience. </w:t>
      </w:r>
      <w:r w:rsidR="00802AC5" w:rsidRPr="00864A75">
        <w:t>P = Problem, Issue, Challenge, or Opportunity; A = Action you took to deal with the situation</w:t>
      </w:r>
      <w:r w:rsidR="00750687">
        <w:t>.</w:t>
      </w:r>
    </w:p>
    <w:p w14:paraId="5D89E9F5" w14:textId="77777777" w:rsidR="009645A0" w:rsidRPr="00750687" w:rsidRDefault="00802AC5" w:rsidP="00FB5377">
      <w:pPr>
        <w:pStyle w:val="ListBullet"/>
      </w:pPr>
      <w:r w:rsidRPr="00864A75">
        <w:t>For example,</w:t>
      </w:r>
      <w:r w:rsidR="009645A0" w:rsidRPr="00864A75">
        <w:t xml:space="preserve"> how many, what specific, or how much. Include powerful resume action verbs and active voice.</w:t>
      </w:r>
      <w:r w:rsidR="0035013F" w:rsidRPr="00864A75">
        <w:t xml:space="preserve"> </w:t>
      </w:r>
    </w:p>
    <w:p w14:paraId="0EE13373" w14:textId="77777777" w:rsidR="000A5CD0" w:rsidRPr="00864A75" w:rsidRDefault="000A5CD0" w:rsidP="006477FF">
      <w:pPr>
        <w:widowControl w:val="0"/>
        <w:tabs>
          <w:tab w:val="left" w:pos="220"/>
          <w:tab w:val="left" w:pos="720"/>
        </w:tabs>
        <w:autoSpaceDE w:val="0"/>
        <w:autoSpaceDN w:val="0"/>
        <w:adjustRightInd w:val="0"/>
        <w:ind w:right="-6"/>
        <w:rPr>
          <w:rFonts w:ascii="Gill Sans Nova Light" w:hAnsi="Gill Sans Nova Light" w:cs="OpenSans"/>
          <w:szCs w:val="20"/>
        </w:rPr>
      </w:pPr>
    </w:p>
    <w:p w14:paraId="707F7547" w14:textId="77777777" w:rsidR="008B40D0" w:rsidRPr="00FB5377" w:rsidRDefault="00750687" w:rsidP="00FB5377">
      <w:pPr>
        <w:pStyle w:val="Heading2"/>
      </w:pPr>
      <w:r w:rsidRPr="00681F32">
        <w:rPr>
          <w:rStyle w:val="BOLDCapitalization"/>
        </w:rPr>
        <w:t xml:space="preserve">IT </w:t>
      </w:r>
      <w:r w:rsidR="00FB5377" w:rsidRPr="00681F32">
        <w:rPr>
          <w:rStyle w:val="BOLDCapitalization"/>
        </w:rPr>
        <w:t xml:space="preserve">Specialist </w:t>
      </w:r>
      <w:r w:rsidR="008B40D0" w:rsidRPr="00FB5377">
        <w:t xml:space="preserve">| </w:t>
      </w:r>
      <w:r w:rsidRPr="00FB5377">
        <w:t>Proseware, Inc.</w:t>
      </w:r>
      <w:r w:rsidR="008B40D0" w:rsidRPr="00FB5377">
        <w:t xml:space="preserve"> | </w:t>
      </w:r>
      <w:r w:rsidRPr="00FB5377">
        <w:t>New York, NY</w:t>
      </w:r>
      <w:r w:rsidR="008B40D0" w:rsidRPr="00FB5377">
        <w:tab/>
        <w:t>Jun 20</w:t>
      </w:r>
      <w:r w:rsidR="00381284" w:rsidRPr="00FB5377">
        <w:t>XX</w:t>
      </w:r>
      <w:r w:rsidR="008B40D0" w:rsidRPr="00FB5377">
        <w:t xml:space="preserve"> – Dec 20</w:t>
      </w:r>
      <w:r w:rsidR="00381284" w:rsidRPr="00FB5377">
        <w:t>XX</w:t>
      </w:r>
    </w:p>
    <w:p w14:paraId="64C30EF7" w14:textId="77777777" w:rsidR="009645A0" w:rsidRPr="00B55CCA" w:rsidRDefault="009645A0" w:rsidP="00B55CCA">
      <w:r w:rsidRPr="00B55CCA">
        <w:t xml:space="preserve">Similarly, </w:t>
      </w:r>
      <w:proofErr w:type="gramStart"/>
      <w:r w:rsidRPr="00B55CCA">
        <w:t>include</w:t>
      </w:r>
      <w:proofErr w:type="gramEnd"/>
      <w:r w:rsidRPr="00B55CCA">
        <w:t xml:space="preserve"> only relevant skills, education</w:t>
      </w:r>
      <w:r w:rsidR="00446145" w:rsidRPr="00B55CCA">
        <w:t>,</w:t>
      </w:r>
      <w:r w:rsidRPr="00B55CCA">
        <w:t xml:space="preserve"> and awards related to the job opening </w:t>
      </w:r>
      <w:r w:rsidR="00B55CCA" w:rsidRPr="00B55CCA">
        <w:t>that</w:t>
      </w:r>
      <w:r w:rsidRPr="00B55CCA">
        <w:t xml:space="preserve"> make you more qualified for the job. Skip skills that are given or outdated as you’re expected to know them already, for example, Microsoft Word. Instead, focus on specific programs, computer languages</w:t>
      </w:r>
      <w:r w:rsidR="00446145" w:rsidRPr="00B55CCA">
        <w:t>,</w:t>
      </w:r>
      <w:r w:rsidRPr="00B55CCA">
        <w:t xml:space="preserve"> or apps beneficial for the job position. </w:t>
      </w:r>
    </w:p>
    <w:p w14:paraId="2A220268" w14:textId="77777777" w:rsidR="009645A0" w:rsidRPr="00864A75" w:rsidRDefault="009645A0" w:rsidP="00FB5377">
      <w:pPr>
        <w:pStyle w:val="ListBullet"/>
      </w:pPr>
      <w:r w:rsidRPr="00864A75">
        <w:t>You don’t need to include your full home address. For privacy reasons, it’s better to include only the city and state.</w:t>
      </w:r>
    </w:p>
    <w:p w14:paraId="75C3201A" w14:textId="77777777" w:rsidR="009645A0" w:rsidRPr="00864A75" w:rsidRDefault="009645A0" w:rsidP="00FB5377">
      <w:pPr>
        <w:pStyle w:val="ListBullet"/>
      </w:pPr>
      <w:r w:rsidRPr="00864A75">
        <w:t xml:space="preserve">Use only a professional email address with your first and last name. The phone number should be answered only by you and include a link to your LinkedIn account so that the hiring manager can find more information about you easily. </w:t>
      </w:r>
    </w:p>
    <w:p w14:paraId="59B37ADB" w14:textId="77777777" w:rsidR="009E2034" w:rsidRPr="00864A75" w:rsidRDefault="009E2034" w:rsidP="006477FF">
      <w:pPr>
        <w:rPr>
          <w:rFonts w:ascii="Gill Sans Nova Light" w:hAnsi="Gill Sans Nova Light" w:cs="OpenSans"/>
          <w:szCs w:val="20"/>
        </w:rPr>
      </w:pPr>
    </w:p>
    <w:p w14:paraId="557D15AC" w14:textId="77777777" w:rsidR="009645A0" w:rsidRPr="00FB5377" w:rsidRDefault="00750687" w:rsidP="00FB5377">
      <w:pPr>
        <w:pStyle w:val="Heading2"/>
      </w:pPr>
      <w:r w:rsidRPr="00681F32">
        <w:rPr>
          <w:rStyle w:val="BOLDCapitalization"/>
        </w:rPr>
        <w:t xml:space="preserve">IT </w:t>
      </w:r>
      <w:r w:rsidR="00FB5377" w:rsidRPr="00681F32">
        <w:rPr>
          <w:rStyle w:val="BOLDCapitalization"/>
        </w:rPr>
        <w:t xml:space="preserve">Specialist </w:t>
      </w:r>
      <w:r w:rsidR="009645A0" w:rsidRPr="00FB5377">
        <w:t xml:space="preserve">| </w:t>
      </w:r>
      <w:r w:rsidRPr="00FB5377">
        <w:t>Relecloud</w:t>
      </w:r>
      <w:r w:rsidR="009645A0" w:rsidRPr="00FB5377">
        <w:t xml:space="preserve"> | </w:t>
      </w:r>
      <w:r w:rsidRPr="00FB5377">
        <w:t>Manhattan, NY</w:t>
      </w:r>
      <w:r w:rsidR="009645A0" w:rsidRPr="00FB5377">
        <w:tab/>
      </w:r>
      <w:r w:rsidR="005F41F8" w:rsidRPr="00FB5377">
        <w:t>Apr 20</w:t>
      </w:r>
      <w:r w:rsidR="00381284" w:rsidRPr="00FB5377">
        <w:t>XX</w:t>
      </w:r>
      <w:r w:rsidR="005F41F8" w:rsidRPr="00FB5377">
        <w:t xml:space="preserve"> – May 20</w:t>
      </w:r>
      <w:r w:rsidR="00381284" w:rsidRPr="00FB5377">
        <w:t>XX</w:t>
      </w:r>
    </w:p>
    <w:p w14:paraId="3AB559D3" w14:textId="77777777" w:rsidR="009645A0" w:rsidRPr="00B55CCA" w:rsidRDefault="009645A0" w:rsidP="00B55CCA">
      <w:r w:rsidRPr="00B55CCA">
        <w:t xml:space="preserve">Keep your resume to 1 page or </w:t>
      </w:r>
      <w:r w:rsidR="00446145" w:rsidRPr="00B55CCA">
        <w:t xml:space="preserve">a </w:t>
      </w:r>
      <w:r w:rsidRPr="00B55CCA">
        <w:t xml:space="preserve">maximum </w:t>
      </w:r>
      <w:r w:rsidR="00446145" w:rsidRPr="00B55CCA">
        <w:t xml:space="preserve">of </w:t>
      </w:r>
      <w:r w:rsidRPr="00B55CCA">
        <w:t>2 pages. If you feel like you need more pages, you probably include unnecessary and not relevant information. Double-check for any typos or grammatical errors. These are a big NO for many hiring managers.</w:t>
      </w:r>
    </w:p>
    <w:p w14:paraId="5A43D489" w14:textId="77777777" w:rsidR="009645A0" w:rsidRPr="00864A75" w:rsidRDefault="009645A0" w:rsidP="00FB5377">
      <w:pPr>
        <w:pStyle w:val="ListBullet"/>
      </w:pPr>
      <w:r w:rsidRPr="00864A75">
        <w:t xml:space="preserve">Don’t include “References Upon Request” or references in your resume. </w:t>
      </w:r>
    </w:p>
    <w:p w14:paraId="773D6049" w14:textId="77777777" w:rsidR="009645A0" w:rsidRPr="00864A75" w:rsidRDefault="009645A0" w:rsidP="00FB5377">
      <w:pPr>
        <w:pStyle w:val="ListBullet"/>
      </w:pPr>
      <w:r w:rsidRPr="00864A75">
        <w:t xml:space="preserve">For more resume tips, check the </w:t>
      </w:r>
      <w:r w:rsidR="00681F32">
        <w:t>second</w:t>
      </w:r>
      <w:r w:rsidRPr="00864A75">
        <w:t xml:space="preserve"> page of the 2-page resume template.</w:t>
      </w:r>
    </w:p>
    <w:p w14:paraId="08A3CC88" w14:textId="58701A73" w:rsidR="0035013F" w:rsidRPr="00864A75" w:rsidRDefault="00FB5377" w:rsidP="00FB5377">
      <w:pPr>
        <w:pStyle w:val="Heading1"/>
        <w:rPr>
          <w:spacing w:val="40"/>
        </w:rPr>
      </w:pPr>
      <w:r w:rsidRPr="00864A75">
        <w:t xml:space="preserve"> </w:t>
      </w:r>
      <w:r w:rsidR="00DB4423">
        <w:t>technical</w:t>
      </w:r>
      <w:r w:rsidR="00926F3E">
        <w:t xml:space="preserve"> / soft</w:t>
      </w:r>
      <w:r w:rsidR="00DB4423">
        <w:t xml:space="preserve"> skills</w:t>
      </w:r>
    </w:p>
    <w:p w14:paraId="0EEA2233" w14:textId="4321D3F6" w:rsidR="00ED16FC" w:rsidRPr="00681F32" w:rsidRDefault="00DB4423" w:rsidP="00681F32">
      <w:pPr>
        <w:pStyle w:val="Heading2"/>
      </w:pPr>
      <w:r>
        <w:rPr>
          <w:b/>
          <w:bCs w:val="0"/>
        </w:rPr>
        <w:t xml:space="preserve">Languages / </w:t>
      </w:r>
      <w:proofErr w:type="gramStart"/>
      <w:r>
        <w:rPr>
          <w:b/>
          <w:bCs w:val="0"/>
        </w:rPr>
        <w:t>Frameworks :</w:t>
      </w:r>
      <w:proofErr w:type="gramEnd"/>
      <w:r>
        <w:rPr>
          <w:b/>
          <w:bCs w:val="0"/>
        </w:rPr>
        <w:t xml:space="preserve"> </w:t>
      </w:r>
      <w:r w:rsidRPr="00DB4423">
        <w:t>C/C++, HTML, CSS(Tailwind), JavaScript, Node.js, Nest.js, Next.js, SQL, PSQL, C#, .Net,</w:t>
      </w:r>
      <w:r>
        <w:t xml:space="preserve"> Python, </w:t>
      </w:r>
      <w:proofErr w:type="spellStart"/>
      <w:r>
        <w:t>FastAPI</w:t>
      </w:r>
      <w:proofErr w:type="spellEnd"/>
    </w:p>
    <w:p w14:paraId="472EB91F" w14:textId="2A8539A5" w:rsidR="00870F29" w:rsidRDefault="00DB4423" w:rsidP="00681F32">
      <w:pPr>
        <w:pStyle w:val="Heading2"/>
      </w:pPr>
      <w:r>
        <w:rPr>
          <w:b/>
          <w:bCs w:val="0"/>
        </w:rPr>
        <w:t xml:space="preserve">Tools / Technologies: </w:t>
      </w:r>
      <w:r>
        <w:t xml:space="preserve">VS Code, Git, GitHub, PostgreSQL, Linux, Google </w:t>
      </w:r>
      <w:proofErr w:type="spellStart"/>
      <w:r>
        <w:t>Colab</w:t>
      </w:r>
      <w:proofErr w:type="spellEnd"/>
      <w:r>
        <w:t>, Jira, Monday, Figma, illustrator</w:t>
      </w:r>
    </w:p>
    <w:p w14:paraId="07075752" w14:textId="61A1F9BC" w:rsidR="00926F3E" w:rsidRPr="00926F3E" w:rsidRDefault="00926F3E" w:rsidP="00926F3E">
      <w:r>
        <w:rPr>
          <w:b/>
          <w:bCs/>
        </w:rPr>
        <w:t xml:space="preserve">Soft Skills: </w:t>
      </w:r>
      <w:r>
        <w:t xml:space="preserve">Leadership, Communication, Proactive, Problem solving, Critical thinking, </w:t>
      </w:r>
      <w:proofErr w:type="spellStart"/>
      <w:r>
        <w:t>Hard working</w:t>
      </w:r>
      <w:proofErr w:type="spellEnd"/>
      <w:r>
        <w:t>, Multitasker, Proactive</w:t>
      </w:r>
    </w:p>
    <w:p w14:paraId="6680B5BF" w14:textId="77777777" w:rsidR="0035013F" w:rsidRPr="00FB5377" w:rsidRDefault="00FB5377" w:rsidP="00FB5377">
      <w:pPr>
        <w:pStyle w:val="Heading1"/>
      </w:pPr>
      <w:r w:rsidRPr="00FB5377">
        <w:t xml:space="preserve"> Interests</w:t>
      </w:r>
    </w:p>
    <w:p w14:paraId="72C95845" w14:textId="77777777" w:rsidR="009645A0" w:rsidRPr="00864A75" w:rsidRDefault="002702D4" w:rsidP="00681F32">
      <w:r w:rsidRPr="00864A75">
        <w:t xml:space="preserve">Writing short stories | </w:t>
      </w:r>
      <w:r>
        <w:t>A</w:t>
      </w:r>
      <w:r w:rsidRPr="00864A75">
        <w:t xml:space="preserve">bstract photography | </w:t>
      </w:r>
      <w:r>
        <w:t>L</w:t>
      </w:r>
      <w:r w:rsidRPr="00864A75">
        <w:t xml:space="preserve">earning Japanese &amp; Spanish | </w:t>
      </w:r>
      <w:r>
        <w:t>P</w:t>
      </w:r>
      <w:r w:rsidRPr="00864A75">
        <w:t xml:space="preserve">laying piano – Beethoven, Chopin, Bach, pop songs | </w:t>
      </w:r>
      <w:r w:rsidR="00B55CCA">
        <w:t>W</w:t>
      </w:r>
      <w:r w:rsidRPr="00864A75">
        <w:t xml:space="preserve">atercolor painting | </w:t>
      </w:r>
      <w:r w:rsidR="00B55CCA">
        <w:t>Y</w:t>
      </w:r>
      <w:r w:rsidRPr="00864A75">
        <w:t>oga &amp; mindfulness</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C1"/>
    <w:rsid w:val="00021DA5"/>
    <w:rsid w:val="000A1739"/>
    <w:rsid w:val="000A5CD0"/>
    <w:rsid w:val="000B6AF9"/>
    <w:rsid w:val="000F1AE2"/>
    <w:rsid w:val="001D78C2"/>
    <w:rsid w:val="0022059A"/>
    <w:rsid w:val="002702D4"/>
    <w:rsid w:val="00270B58"/>
    <w:rsid w:val="00284C89"/>
    <w:rsid w:val="002C484E"/>
    <w:rsid w:val="00313E55"/>
    <w:rsid w:val="003227BC"/>
    <w:rsid w:val="00333700"/>
    <w:rsid w:val="0035013F"/>
    <w:rsid w:val="00362CCC"/>
    <w:rsid w:val="00381284"/>
    <w:rsid w:val="00387012"/>
    <w:rsid w:val="004272A0"/>
    <w:rsid w:val="00446145"/>
    <w:rsid w:val="004B07C0"/>
    <w:rsid w:val="004B7243"/>
    <w:rsid w:val="005173BF"/>
    <w:rsid w:val="00525F8F"/>
    <w:rsid w:val="00542823"/>
    <w:rsid w:val="00546C22"/>
    <w:rsid w:val="005852FD"/>
    <w:rsid w:val="005D43D7"/>
    <w:rsid w:val="005F2FAC"/>
    <w:rsid w:val="005F41F8"/>
    <w:rsid w:val="00643D2E"/>
    <w:rsid w:val="006477FF"/>
    <w:rsid w:val="0066750D"/>
    <w:rsid w:val="00681F32"/>
    <w:rsid w:val="00694A7B"/>
    <w:rsid w:val="006A444B"/>
    <w:rsid w:val="006A6161"/>
    <w:rsid w:val="0073039B"/>
    <w:rsid w:val="00750687"/>
    <w:rsid w:val="007775FF"/>
    <w:rsid w:val="007A511B"/>
    <w:rsid w:val="007C6DE0"/>
    <w:rsid w:val="007D2196"/>
    <w:rsid w:val="007F2796"/>
    <w:rsid w:val="00802AC5"/>
    <w:rsid w:val="00846B3E"/>
    <w:rsid w:val="00864A75"/>
    <w:rsid w:val="00870F29"/>
    <w:rsid w:val="008877DE"/>
    <w:rsid w:val="00890653"/>
    <w:rsid w:val="008A7BB6"/>
    <w:rsid w:val="008B40D0"/>
    <w:rsid w:val="008B7283"/>
    <w:rsid w:val="008F77CE"/>
    <w:rsid w:val="00903425"/>
    <w:rsid w:val="00912A3A"/>
    <w:rsid w:val="00926F3E"/>
    <w:rsid w:val="009645A0"/>
    <w:rsid w:val="00977AC1"/>
    <w:rsid w:val="009A4F06"/>
    <w:rsid w:val="009E2034"/>
    <w:rsid w:val="00A17581"/>
    <w:rsid w:val="00A6112F"/>
    <w:rsid w:val="00AC069C"/>
    <w:rsid w:val="00AE674A"/>
    <w:rsid w:val="00B01591"/>
    <w:rsid w:val="00B24120"/>
    <w:rsid w:val="00B3585D"/>
    <w:rsid w:val="00B3757B"/>
    <w:rsid w:val="00B45668"/>
    <w:rsid w:val="00B55CCA"/>
    <w:rsid w:val="00B743A1"/>
    <w:rsid w:val="00BA20D1"/>
    <w:rsid w:val="00BB624A"/>
    <w:rsid w:val="00BF60AC"/>
    <w:rsid w:val="00C17FA0"/>
    <w:rsid w:val="00C379BD"/>
    <w:rsid w:val="00C41344"/>
    <w:rsid w:val="00C659DF"/>
    <w:rsid w:val="00C86729"/>
    <w:rsid w:val="00C87FB5"/>
    <w:rsid w:val="00CD3DC1"/>
    <w:rsid w:val="00D2530D"/>
    <w:rsid w:val="00D259E0"/>
    <w:rsid w:val="00D45817"/>
    <w:rsid w:val="00D45896"/>
    <w:rsid w:val="00D6173D"/>
    <w:rsid w:val="00D908BD"/>
    <w:rsid w:val="00DB4423"/>
    <w:rsid w:val="00E91502"/>
    <w:rsid w:val="00E92EB1"/>
    <w:rsid w:val="00E97CF1"/>
    <w:rsid w:val="00ED16FC"/>
    <w:rsid w:val="00EF3E64"/>
    <w:rsid w:val="00F11B2E"/>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F2E8"/>
  <w15:chartTrackingRefBased/>
  <w15:docId w15:val="{3EFE0EBE-F270-4607-A852-3E53157A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styleId="FollowedHyperlink">
    <w:name w:val="FollowedHyperlink"/>
    <w:basedOn w:val="DefaultParagraphFont"/>
    <w:uiPriority w:val="99"/>
    <w:semiHidden/>
    <w:unhideWhenUsed/>
    <w:rsid w:val="00BF60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iub.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hadman76r" TargetMode="External"/><Relationship Id="rId5" Type="http://schemas.openxmlformats.org/officeDocument/2006/relationships/numbering" Target="numbering.xml"/><Relationship Id="rId10" Type="http://schemas.openxmlformats.org/officeDocument/2006/relationships/hyperlink" Target="https://www.linkedin.com/in/shadman-shakib-01a538218/" TargetMode="External"/><Relationship Id="rId4" Type="http://schemas.openxmlformats.org/officeDocument/2006/relationships/customXml" Target="../customXml/item4.xml"/><Relationship Id="rId9" Type="http://schemas.openxmlformats.org/officeDocument/2006/relationships/hyperlink" Target="mailto:shadmansakibalam@gmail.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dm\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218</TotalTime>
  <Pages>1</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shadman sakib</dc:creator>
  <cp:keywords/>
  <dc:description/>
  <cp:lastModifiedBy>shadman sakib</cp:lastModifiedBy>
  <cp:revision>6</cp:revision>
  <cp:lastPrinted>2025-08-14T21:10:00Z</cp:lastPrinted>
  <dcterms:created xsi:type="dcterms:W3CDTF">2025-08-14T17:13:00Z</dcterms:created>
  <dcterms:modified xsi:type="dcterms:W3CDTF">2025-08-14T21:11:00Z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